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1AB41" w14:textId="50D6E755" w:rsidR="0018520B" w:rsidRPr="005108EB" w:rsidRDefault="00572844" w:rsidP="00B928ED">
      <w:pPr>
        <w:pStyle w:val="Title"/>
      </w:pPr>
      <w:r>
        <w:t>System Installation und Störungsbehebung</w:t>
      </w:r>
      <w:r w:rsidR="00CE0325">
        <w:fldChar w:fldCharType="begin"/>
      </w:r>
      <w:r w:rsidR="00CE0325">
        <w:instrText xml:space="preserve"> TITLE  \* MERGEFORMAT </w:instrText>
      </w:r>
      <w:r w:rsidR="00CE0325">
        <w:fldChar w:fldCharType="separate"/>
      </w:r>
      <w:r w:rsidR="00CE0325">
        <w:fldChar w:fldCharType="end"/>
      </w:r>
    </w:p>
    <w:p w14:paraId="7C538A94" w14:textId="17543A16" w:rsidR="0018520B" w:rsidRPr="005108EB" w:rsidRDefault="00CE0325">
      <w:pPr>
        <w:pStyle w:val="DokBez"/>
        <w:rPr>
          <w:rFonts w:ascii="Calibri" w:hAnsi="Calibri"/>
        </w:rPr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6B7E1B">
        <w:t>Arbeitsanweisung</w:t>
      </w:r>
      <w:r w:rsidR="006B7E1B" w:rsidRPr="006B7E1B">
        <w:rPr>
          <w:rFonts w:ascii="Calibri" w:hAnsi="Calibri"/>
        </w:rPr>
        <w:t xml:space="preserve"> </w:t>
      </w:r>
      <w:r w:rsidR="00292900">
        <w:rPr>
          <w:rFonts w:ascii="Calibri" w:hAnsi="Calibri"/>
        </w:rPr>
        <w:t>aa0</w:t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>1b</w:t>
      </w:r>
    </w:p>
    <w:p w14:paraId="6FC34314" w14:textId="708C15D0" w:rsidR="004B6198" w:rsidRDefault="004B6198">
      <w:pPr>
        <w:spacing w:after="0"/>
        <w:rPr>
          <w:rFonts w:ascii="Calibri" w:hAnsi="Calibri"/>
          <w:b/>
          <w:sz w:val="28"/>
        </w:rPr>
      </w:pPr>
      <w:r>
        <w:rPr>
          <w:rFonts w:ascii="Calibri" w:hAnsi="Calibri"/>
        </w:rPr>
        <w:br w:type="page"/>
      </w:r>
    </w:p>
    <w:p w14:paraId="30F14CF4" w14:textId="2E31ADB8" w:rsidR="00421E00" w:rsidRPr="008001CF" w:rsidRDefault="00292900" w:rsidP="008001CF">
      <w:pPr>
        <w:pStyle w:val="Heading1"/>
      </w:pPr>
      <w:bookmarkStart w:id="0" w:name="_Toc145812125"/>
      <w:bookmarkStart w:id="1" w:name="_Toc184998263"/>
      <w:bookmarkStart w:id="2" w:name="_Toc185044261"/>
      <w:r>
        <w:lastRenderedPageBreak/>
        <w:t>aa0</w:t>
      </w:r>
      <w:r w:rsidR="00572844">
        <w:t>1</w:t>
      </w:r>
      <w:r w:rsidR="004B6198" w:rsidRPr="008001CF">
        <w:t xml:space="preserve">– </w:t>
      </w:r>
      <w:bookmarkEnd w:id="0"/>
      <w:bookmarkEnd w:id="1"/>
      <w:bookmarkEnd w:id="2"/>
      <w:r w:rsidR="00572844">
        <w:t xml:space="preserve">Hyper-V </w:t>
      </w:r>
    </w:p>
    <w:p w14:paraId="305B56CE" w14:textId="77777777" w:rsidR="004B6198" w:rsidRPr="00B76761" w:rsidRDefault="004B6198" w:rsidP="00695F4F">
      <w:pPr>
        <w:pStyle w:val="Heading2"/>
      </w:pPr>
      <w:bookmarkStart w:id="3" w:name="_Toc145812127"/>
      <w:bookmarkStart w:id="4" w:name="_Toc184998265"/>
      <w:bookmarkStart w:id="5" w:name="_Toc184998266"/>
      <w:bookmarkStart w:id="6" w:name="_Toc291079888"/>
      <w:bookmarkEnd w:id="3"/>
      <w:bookmarkEnd w:id="4"/>
      <w:bookmarkEnd w:id="5"/>
      <w:r w:rsidRPr="00B76761">
        <w:t>Ziel</w:t>
      </w:r>
      <w:r w:rsidR="00DD2B73">
        <w:t>e</w:t>
      </w:r>
    </w:p>
    <w:p w14:paraId="06B2A65A" w14:textId="4038B77C" w:rsidR="00C5402E" w:rsidRDefault="00220784" w:rsidP="00220784">
      <w:pPr>
        <w:pStyle w:val="NoSpacing"/>
        <w:jc w:val="both"/>
      </w:pPr>
      <w:r w:rsidRPr="00220784">
        <w:t>Die Lernenden sollen in der Lage sein, Client Hyper-V zu installieren und eine virtuelle Maschine einzurichten, die eine Verbindung zum Internet herstellen kann.</w:t>
      </w:r>
    </w:p>
    <w:p w14:paraId="72E14E88" w14:textId="77777777" w:rsidR="00220784" w:rsidRPr="00220784" w:rsidRDefault="00220784" w:rsidP="00220784">
      <w:pPr>
        <w:pStyle w:val="NoSpacing"/>
        <w:jc w:val="both"/>
      </w:pPr>
    </w:p>
    <w:p w14:paraId="0EA48405" w14:textId="77777777" w:rsidR="004B6198" w:rsidRPr="00220784" w:rsidRDefault="004B6198" w:rsidP="00695F4F">
      <w:pPr>
        <w:pStyle w:val="Heading2"/>
      </w:pPr>
      <w:r w:rsidRPr="00220784">
        <w:t>Voraussetzungen</w:t>
      </w:r>
    </w:p>
    <w:p w14:paraId="355D7671" w14:textId="331E2804" w:rsidR="000434A9" w:rsidRPr="00220784" w:rsidRDefault="004B6198" w:rsidP="00220784">
      <w:pPr>
        <w:pStyle w:val="ListParagraph"/>
        <w:numPr>
          <w:ilvl w:val="0"/>
          <w:numId w:val="20"/>
        </w:numPr>
      </w:pPr>
      <w:r w:rsidRPr="00B76761">
        <w:rPr>
          <w:rFonts w:cs="ArialMT"/>
        </w:rPr>
        <w:t>Grundkenntnisse</w:t>
      </w:r>
      <w:bookmarkEnd w:id="6"/>
      <w:r w:rsidR="00220784">
        <w:rPr>
          <w:rFonts w:cs="ArialMT"/>
        </w:rPr>
        <w:t xml:space="preserve"> Hyper-V</w:t>
      </w:r>
    </w:p>
    <w:p w14:paraId="27FDEF10" w14:textId="16FC6BDA" w:rsidR="00220784" w:rsidRDefault="00220784" w:rsidP="00220784">
      <w:pPr>
        <w:pStyle w:val="ListParagraph"/>
        <w:numPr>
          <w:ilvl w:val="0"/>
          <w:numId w:val="20"/>
        </w:numPr>
      </w:pPr>
      <w:r>
        <w:rPr>
          <w:rFonts w:cs="ArialMT"/>
        </w:rPr>
        <w:t>Physischer Rechner oder virtuelle Maschine mit Performance</w:t>
      </w:r>
    </w:p>
    <w:p w14:paraId="6FF7E6C0" w14:textId="77777777" w:rsidR="00272359" w:rsidRPr="000434A9" w:rsidRDefault="00272359" w:rsidP="00695F4F">
      <w:pPr>
        <w:pStyle w:val="Heading2"/>
      </w:pPr>
      <w:r w:rsidRPr="000434A9">
        <w:t>Zeit</w:t>
      </w:r>
    </w:p>
    <w:p w14:paraId="51B38B68" w14:textId="76789B86" w:rsidR="00272359" w:rsidRPr="004B6198" w:rsidRDefault="00695F4F" w:rsidP="00272359">
      <w:r>
        <w:rPr>
          <w:rFonts w:cs="ArialMT"/>
        </w:rPr>
        <w:t>60</w:t>
      </w:r>
      <w:r w:rsidR="00272359" w:rsidRPr="000434A9">
        <w:rPr>
          <w:rFonts w:cs="ArialMT"/>
        </w:rPr>
        <w:t xml:space="preserve"> Min.</w:t>
      </w:r>
    </w:p>
    <w:p w14:paraId="5D95A697" w14:textId="77777777" w:rsidR="0018520B" w:rsidRDefault="00B76761" w:rsidP="008001CF">
      <w:pPr>
        <w:pStyle w:val="Heading1"/>
      </w:pPr>
      <w:r w:rsidRPr="00C15829">
        <w:t>Aufgabe</w:t>
      </w:r>
      <w:r w:rsidR="00B70E10" w:rsidRPr="00C15829">
        <w:t>n</w:t>
      </w:r>
    </w:p>
    <w:p w14:paraId="742F3EC7" w14:textId="77777777" w:rsidR="00695F4F" w:rsidRDefault="00695F4F" w:rsidP="00695F4F">
      <w:pPr>
        <w:pStyle w:val="Heading2"/>
      </w:pPr>
      <w:r>
        <w:t>Installation von Hyper-V auf Windows:</w:t>
      </w:r>
    </w:p>
    <w:p w14:paraId="53885A4B" w14:textId="77777777" w:rsidR="00695F4F" w:rsidRDefault="00695F4F" w:rsidP="00695F4F">
      <w:pPr>
        <w:pStyle w:val="NoSpacing"/>
        <w:jc w:val="both"/>
      </w:pPr>
    </w:p>
    <w:p w14:paraId="30FCCEC8" w14:textId="77777777" w:rsidR="00695F4F" w:rsidRDefault="00695F4F" w:rsidP="00695F4F">
      <w:pPr>
        <w:pStyle w:val="NoSpacing"/>
        <w:jc w:val="both"/>
      </w:pPr>
      <w:r>
        <w:t>Öffnen Sie die Systemsteuerung auf Ihrem Windows-Computer.</w:t>
      </w:r>
    </w:p>
    <w:p w14:paraId="6D9598D5" w14:textId="77777777" w:rsidR="00695F4F" w:rsidRDefault="00695F4F" w:rsidP="00695F4F">
      <w:pPr>
        <w:pStyle w:val="NoSpacing"/>
        <w:jc w:val="both"/>
      </w:pPr>
      <w:r>
        <w:t>Klicken Sie auf "Programme" und dann auf "Programme und Features".</w:t>
      </w:r>
    </w:p>
    <w:p w14:paraId="1F151CD7" w14:textId="77777777" w:rsidR="00695F4F" w:rsidRDefault="00695F4F" w:rsidP="00695F4F">
      <w:pPr>
        <w:pStyle w:val="NoSpacing"/>
        <w:jc w:val="both"/>
      </w:pPr>
      <w:r>
        <w:t>Wählen Sie "Windows-Funktionen aktivieren oder deaktivieren".</w:t>
      </w:r>
    </w:p>
    <w:p w14:paraId="08002885" w14:textId="77777777" w:rsidR="00695F4F" w:rsidRDefault="00695F4F" w:rsidP="00695F4F">
      <w:pPr>
        <w:pStyle w:val="NoSpacing"/>
        <w:jc w:val="both"/>
      </w:pPr>
      <w:r>
        <w:t>Aktivieren Sie das Kontrollkästchen neben "Hyper-V" und klicken Sie auf "OK".</w:t>
      </w:r>
    </w:p>
    <w:p w14:paraId="091F2394" w14:textId="77777777" w:rsidR="00695F4F" w:rsidRDefault="00695F4F" w:rsidP="00695F4F">
      <w:pPr>
        <w:pStyle w:val="NoSpacing"/>
        <w:jc w:val="both"/>
      </w:pPr>
      <w:r>
        <w:t>Warten Sie, bis die Installation abgeschlossen ist, und starten Sie Ihren Computer neu, wenn Sie dazu aufgefordert werden.</w:t>
      </w:r>
    </w:p>
    <w:p w14:paraId="0AA48D28" w14:textId="77777777" w:rsidR="00695F4F" w:rsidRDefault="00695F4F" w:rsidP="00695F4F">
      <w:pPr>
        <w:pStyle w:val="Heading2"/>
      </w:pPr>
      <w:r>
        <w:t>Erstellung einer virtuellen Maschine:</w:t>
      </w:r>
    </w:p>
    <w:p w14:paraId="65C7E755" w14:textId="77777777" w:rsidR="00695F4F" w:rsidRDefault="00695F4F" w:rsidP="00695F4F">
      <w:pPr>
        <w:pStyle w:val="NoSpacing"/>
        <w:jc w:val="both"/>
      </w:pPr>
    </w:p>
    <w:p w14:paraId="4102A3BC" w14:textId="77777777" w:rsidR="00695F4F" w:rsidRDefault="00695F4F" w:rsidP="00695F4F">
      <w:pPr>
        <w:pStyle w:val="NoSpacing"/>
        <w:jc w:val="both"/>
      </w:pPr>
      <w:r>
        <w:t>Öffnen Sie den Hyper-V-Manager.</w:t>
      </w:r>
    </w:p>
    <w:p w14:paraId="1D5046CE" w14:textId="77777777" w:rsidR="00695F4F" w:rsidRDefault="00695F4F" w:rsidP="00695F4F">
      <w:pPr>
        <w:pStyle w:val="NoSpacing"/>
        <w:jc w:val="both"/>
      </w:pPr>
      <w:r>
        <w:t>Klicken Sie auf "Aktion" und dann auf "Neue virtuelle Maschine erstellen".</w:t>
      </w:r>
    </w:p>
    <w:p w14:paraId="2BB908B5" w14:textId="77777777" w:rsidR="00695F4F" w:rsidRDefault="00695F4F" w:rsidP="00695F4F">
      <w:pPr>
        <w:pStyle w:val="NoSpacing"/>
        <w:jc w:val="both"/>
      </w:pPr>
      <w:r>
        <w:t>Folgen Sie dem Assistenten zur Erstellung einer virtuellen Maschine und legen Sie dabei die gewünschten Einstellungen fest, wie z. B. Name, Speicherplatz und Netzwerkkonfiguration.</w:t>
      </w:r>
    </w:p>
    <w:p w14:paraId="748FC03F" w14:textId="77777777" w:rsidR="00695F4F" w:rsidRDefault="00695F4F" w:rsidP="00695F4F">
      <w:pPr>
        <w:pStyle w:val="NoSpacing"/>
        <w:jc w:val="both"/>
      </w:pPr>
      <w:r>
        <w:t>Wählen Sie während des Einrichtungsprozesses das Installationsmedium aus, z. B. eine ISO-Datei für das Betriebssystem.</w:t>
      </w:r>
    </w:p>
    <w:p w14:paraId="49CF2F71" w14:textId="77777777" w:rsidR="00695F4F" w:rsidRDefault="00695F4F" w:rsidP="00695F4F">
      <w:pPr>
        <w:pStyle w:val="Heading2"/>
      </w:pPr>
      <w:r>
        <w:t>Konfiguration des Netzwerks:</w:t>
      </w:r>
    </w:p>
    <w:p w14:paraId="2C5BD3F3" w14:textId="77777777" w:rsidR="00695F4F" w:rsidRDefault="00695F4F" w:rsidP="00695F4F">
      <w:pPr>
        <w:pStyle w:val="NoSpacing"/>
        <w:jc w:val="both"/>
      </w:pPr>
    </w:p>
    <w:p w14:paraId="59DED935" w14:textId="77777777" w:rsidR="00695F4F" w:rsidRDefault="00695F4F" w:rsidP="00695F4F">
      <w:pPr>
        <w:pStyle w:val="NoSpacing"/>
        <w:jc w:val="both"/>
      </w:pPr>
      <w:r>
        <w:t>Klicken Sie im Hyper-V-Manager auf "Virtuelle Switches verwalten".</w:t>
      </w:r>
    </w:p>
    <w:p w14:paraId="553FAE7A" w14:textId="77777777" w:rsidR="00695F4F" w:rsidRDefault="00695F4F" w:rsidP="00695F4F">
      <w:pPr>
        <w:pStyle w:val="NoSpacing"/>
        <w:jc w:val="both"/>
      </w:pPr>
      <w:r>
        <w:t>Wählen Sie "Extern" aus, um einen virtuellen Switch zu erstellen, der eine Verbindung zum physischen Netzwerk herstellt.</w:t>
      </w:r>
    </w:p>
    <w:p w14:paraId="07157190" w14:textId="77777777" w:rsidR="00695F4F" w:rsidRDefault="00695F4F" w:rsidP="00695F4F">
      <w:pPr>
        <w:pStyle w:val="NoSpacing"/>
        <w:jc w:val="both"/>
      </w:pPr>
      <w:r>
        <w:t>Wählen Sie das physische Netzwerkadapter aus, mit dem die virtuelle Maschine verbunden werden soll.</w:t>
      </w:r>
    </w:p>
    <w:p w14:paraId="5CB262B9" w14:textId="77777777" w:rsidR="00695F4F" w:rsidRDefault="00695F4F" w:rsidP="00695F4F">
      <w:pPr>
        <w:pStyle w:val="NoSpacing"/>
        <w:jc w:val="both"/>
      </w:pPr>
      <w:r>
        <w:t>Konfigurieren Sie die Netzwerkeinstellungen der virtuellen Maschine, um DHCP zu verwenden und eine automatische IP-Adresse zu erhalten.</w:t>
      </w:r>
    </w:p>
    <w:p w14:paraId="42824300" w14:textId="77777777" w:rsidR="00695F4F" w:rsidRDefault="00695F4F" w:rsidP="00695F4F">
      <w:pPr>
        <w:pStyle w:val="NoSpacing"/>
        <w:jc w:val="both"/>
      </w:pPr>
      <w:r>
        <w:t>Installation des Betriebssystems:</w:t>
      </w:r>
    </w:p>
    <w:p w14:paraId="1A513124" w14:textId="77777777" w:rsidR="00695F4F" w:rsidRDefault="00695F4F" w:rsidP="00695F4F">
      <w:pPr>
        <w:pStyle w:val="NoSpacing"/>
        <w:jc w:val="both"/>
      </w:pPr>
    </w:p>
    <w:p w14:paraId="37D6F943" w14:textId="77777777" w:rsidR="00695F4F" w:rsidRDefault="00695F4F" w:rsidP="00695F4F">
      <w:pPr>
        <w:pStyle w:val="Heading2"/>
      </w:pPr>
      <w:r>
        <w:lastRenderedPageBreak/>
        <w:t>Starten Sie die virtuelle Maschine im Hyper-V-Manager.</w:t>
      </w:r>
    </w:p>
    <w:p w14:paraId="4D25483F" w14:textId="77777777" w:rsidR="00695F4F" w:rsidRDefault="00695F4F" w:rsidP="00695F4F">
      <w:pPr>
        <w:pStyle w:val="NoSpacing"/>
        <w:jc w:val="both"/>
      </w:pPr>
      <w:r>
        <w:t>Befolgen Sie die Anweisungen zur Installation des Betriebssystems innerhalb der virtuellen Maschine.</w:t>
      </w:r>
    </w:p>
    <w:p w14:paraId="2A51689D" w14:textId="77777777" w:rsidR="00695F4F" w:rsidRDefault="00695F4F" w:rsidP="00695F4F">
      <w:pPr>
        <w:pStyle w:val="NoSpacing"/>
        <w:jc w:val="both"/>
      </w:pPr>
      <w:r>
        <w:t>Stellen Sie sicher, dass während der Installation eine Verbindung zum Internet hergestellt werden kann, falls das Betriebssystem Updates herunterladen muss.</w:t>
      </w:r>
    </w:p>
    <w:p w14:paraId="10270CB4" w14:textId="77777777" w:rsidR="00695F4F" w:rsidRDefault="00695F4F" w:rsidP="00695F4F">
      <w:pPr>
        <w:pStyle w:val="Heading2"/>
      </w:pPr>
      <w:r>
        <w:t>Testen der Internetverbindung:</w:t>
      </w:r>
    </w:p>
    <w:p w14:paraId="451F1BAC" w14:textId="77777777" w:rsidR="00695F4F" w:rsidRDefault="00695F4F" w:rsidP="00695F4F">
      <w:pPr>
        <w:pStyle w:val="NoSpacing"/>
        <w:jc w:val="both"/>
      </w:pPr>
    </w:p>
    <w:p w14:paraId="55757DDC" w14:textId="77777777" w:rsidR="00695F4F" w:rsidRDefault="00695F4F" w:rsidP="00695F4F">
      <w:pPr>
        <w:pStyle w:val="NoSpacing"/>
        <w:jc w:val="both"/>
      </w:pPr>
      <w:r>
        <w:t>Überprüfen Sie nach der Installation des Betriebssystems, ob eine Verbindung zum Internet besteht, indem Sie einen Webbrowser öffnen und eine Website aufrufen.</w:t>
      </w:r>
    </w:p>
    <w:p w14:paraId="176A3BBD" w14:textId="77777777" w:rsidR="00695F4F" w:rsidRDefault="00695F4F" w:rsidP="00695F4F">
      <w:pPr>
        <w:pStyle w:val="NoSpacing"/>
        <w:jc w:val="both"/>
      </w:pPr>
      <w:r>
        <w:t>Stellen Sie sicher, dass die virtuelle Maschine erfolgreich eine Verbindung zum Internet herstellen kann.</w:t>
      </w:r>
    </w:p>
    <w:p w14:paraId="65AF078E" w14:textId="77777777" w:rsidR="00695F4F" w:rsidRDefault="00695F4F" w:rsidP="00695F4F">
      <w:pPr>
        <w:pStyle w:val="NoSpacing"/>
        <w:jc w:val="both"/>
      </w:pPr>
    </w:p>
    <w:p w14:paraId="48B76FBD" w14:textId="77777777" w:rsidR="00B70E10" w:rsidRDefault="00B70E10">
      <w:pPr>
        <w:spacing w:after="0"/>
      </w:pPr>
    </w:p>
    <w:sectPr w:rsidR="00B70E10" w:rsidSect="008D51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268" w:right="1418" w:bottom="1134" w:left="1418" w:header="851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013D3" w14:textId="77777777" w:rsidR="008D5130" w:rsidRDefault="008D5130">
      <w:r>
        <w:separator/>
      </w:r>
    </w:p>
  </w:endnote>
  <w:endnote w:type="continuationSeparator" w:id="0">
    <w:p w14:paraId="3FD04C3B" w14:textId="77777777" w:rsidR="008D5130" w:rsidRDefault="008D5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643"/>
      <w:gridCol w:w="4643"/>
    </w:tblGrid>
    <w:tr w:rsidR="008B0031" w:rsidRPr="008B0031" w14:paraId="37AF3A9D" w14:textId="77777777" w:rsidTr="00A958F5">
      <w:tc>
        <w:tcPr>
          <w:tcW w:w="2500" w:type="pct"/>
        </w:tcPr>
        <w:p w14:paraId="5663098F" w14:textId="29ED4638" w:rsidR="008B0031" w:rsidRPr="008B0031" w:rsidRDefault="008B0031" w:rsidP="00A958F5">
          <w:pPr>
            <w:pStyle w:val="Footer"/>
          </w:pPr>
          <w:r w:rsidRPr="008B0031">
            <w:t xml:space="preserve">© </w:t>
          </w:r>
          <w:proofErr w:type="spellStart"/>
          <w:r w:rsidRPr="008B0031">
            <w:t>by</w:t>
          </w:r>
          <w:proofErr w:type="spellEnd"/>
          <w:r w:rsidRPr="008B0031">
            <w:t xml:space="preserve"> </w:t>
          </w:r>
          <w:r w:rsidR="00CE0325">
            <w:fldChar w:fldCharType="begin"/>
          </w:r>
          <w:r w:rsidR="00CE0325">
            <w:instrText xml:space="preserve"> DOCPROPERTY  Company  \* MERGEFORMAT </w:instrText>
          </w:r>
          <w:r w:rsidR="00CE0325">
            <w:fldChar w:fldCharType="separate"/>
          </w:r>
          <w:r w:rsidR="00971918">
            <w:t>ipso Bildung AG</w:t>
          </w:r>
          <w:r w:rsidR="00CE0325">
            <w:fldChar w:fldCharType="end"/>
          </w:r>
        </w:p>
      </w:tc>
      <w:tc>
        <w:tcPr>
          <w:tcW w:w="2500" w:type="pct"/>
        </w:tcPr>
        <w:p w14:paraId="30729AF3" w14:textId="77777777" w:rsidR="008B0031" w:rsidRPr="008B0031" w:rsidRDefault="008B0031" w:rsidP="00A958F5">
          <w:pPr>
            <w:pStyle w:val="Fusszeilerechts"/>
          </w:pPr>
          <w:r w:rsidRPr="008B0031">
            <w:t xml:space="preserve">Seite </w:t>
          </w:r>
          <w:r w:rsidRPr="008B0031">
            <w:fldChar w:fldCharType="begin"/>
          </w:r>
          <w:r w:rsidRPr="008B0031">
            <w:instrText xml:space="preserve"> PAGE </w:instrText>
          </w:r>
          <w:r w:rsidRPr="008B0031">
            <w:fldChar w:fldCharType="separate"/>
          </w:r>
          <w:r w:rsidR="00513F78">
            <w:rPr>
              <w:noProof/>
            </w:rPr>
            <w:t>4</w:t>
          </w:r>
          <w:r w:rsidRPr="008B0031">
            <w:fldChar w:fldCharType="end"/>
          </w:r>
          <w:r w:rsidRPr="008B0031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86866CF" w14:textId="77777777" w:rsidR="008B0031" w:rsidRDefault="008B00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643"/>
      <w:gridCol w:w="4643"/>
    </w:tblGrid>
    <w:tr w:rsidR="00FA0BF8" w:rsidRPr="00B928ED" w14:paraId="74AAC529" w14:textId="77777777" w:rsidTr="00A958F5">
      <w:tc>
        <w:tcPr>
          <w:tcW w:w="2500" w:type="pct"/>
        </w:tcPr>
        <w:p w14:paraId="177D865B" w14:textId="681699FB" w:rsidR="00FA0BF8" w:rsidRPr="008B0031" w:rsidRDefault="00FA0BF8" w:rsidP="00F20FEB">
          <w:pPr>
            <w:pStyle w:val="Footer"/>
          </w:pPr>
          <w:r w:rsidRPr="008B0031">
            <w:t xml:space="preserve">© </w:t>
          </w:r>
          <w:proofErr w:type="spellStart"/>
          <w:r w:rsidRPr="008B0031">
            <w:t>by</w:t>
          </w:r>
          <w:proofErr w:type="spellEnd"/>
          <w:r w:rsidRPr="008B0031">
            <w:t xml:space="preserve"> </w:t>
          </w:r>
          <w:r w:rsidR="00CE0325">
            <w:fldChar w:fldCharType="begin"/>
          </w:r>
          <w:r w:rsidR="00CE0325">
            <w:instrText xml:space="preserve"> DOCPROPERTY  Company  \* MERGEFORMAT </w:instrText>
          </w:r>
          <w:r w:rsidR="00CE0325">
            <w:fldChar w:fldCharType="separate"/>
          </w:r>
          <w:r w:rsidR="00971918">
            <w:t>ipso Bildung AG</w:t>
          </w:r>
          <w:r w:rsidR="00CE0325">
            <w:fldChar w:fldCharType="end"/>
          </w:r>
        </w:p>
      </w:tc>
      <w:tc>
        <w:tcPr>
          <w:tcW w:w="2500" w:type="pct"/>
        </w:tcPr>
        <w:p w14:paraId="45980954" w14:textId="77777777" w:rsidR="00FA0BF8" w:rsidRPr="008B0031" w:rsidRDefault="00FA0BF8" w:rsidP="00F20FEB">
          <w:pPr>
            <w:pStyle w:val="Fusszeilerechts"/>
          </w:pPr>
          <w:r w:rsidRPr="008B0031">
            <w:t xml:space="preserve">Seite </w:t>
          </w:r>
          <w:r w:rsidRPr="008B0031">
            <w:fldChar w:fldCharType="begin"/>
          </w:r>
          <w:r w:rsidRPr="008B0031">
            <w:instrText xml:space="preserve"> PAGE </w:instrText>
          </w:r>
          <w:r w:rsidRPr="008B0031">
            <w:fldChar w:fldCharType="separate"/>
          </w:r>
          <w:r w:rsidR="00513F78">
            <w:rPr>
              <w:noProof/>
            </w:rPr>
            <w:t>5</w:t>
          </w:r>
          <w:r w:rsidRPr="008B0031">
            <w:fldChar w:fldCharType="end"/>
          </w:r>
          <w:r w:rsidRPr="008B0031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65ABA71" w14:textId="77777777" w:rsidR="00186CB1" w:rsidRPr="00B928ED" w:rsidRDefault="00186C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CD6A8" w14:textId="0D2CCC69" w:rsidR="00BA441C" w:rsidRPr="008B0031" w:rsidRDefault="00BA441C" w:rsidP="00BA441C">
    <w:pPr>
      <w:pStyle w:val="DokInfo1"/>
      <w:rPr>
        <w:b/>
        <w:bCs/>
      </w:rPr>
    </w:pPr>
    <w:r w:rsidRPr="008B0031">
      <w:t xml:space="preserve">Diese Unterlagen sind urheberrechtlich geschützt und dürfen ohne schriftliche Zustimmung der </w:t>
    </w:r>
    <w:r w:rsidRPr="008B0031">
      <w:br/>
    </w:r>
    <w:r w:rsidRPr="008B0031">
      <w:rPr>
        <w:rStyle w:val="IFAZeichen"/>
        <w:rFonts w:asciiTheme="minorHAnsi" w:hAnsiTheme="minorHAnsi"/>
      </w:rPr>
      <w:fldChar w:fldCharType="begin"/>
    </w:r>
    <w:r w:rsidRPr="008B0031">
      <w:rPr>
        <w:rStyle w:val="IFAZeichen"/>
        <w:rFonts w:asciiTheme="minorHAnsi" w:hAnsiTheme="minorHAnsi"/>
      </w:rPr>
      <w:instrText xml:space="preserve"> DOCPROPERTY  Company  \* MERGEFORMAT </w:instrText>
    </w:r>
    <w:r w:rsidRPr="008B0031">
      <w:rPr>
        <w:rStyle w:val="IFAZeichen"/>
        <w:rFonts w:asciiTheme="minorHAnsi" w:hAnsiTheme="minorHAnsi"/>
      </w:rPr>
      <w:fldChar w:fldCharType="separate"/>
    </w:r>
    <w:r w:rsidR="00971918">
      <w:rPr>
        <w:rStyle w:val="IFAZeichen"/>
        <w:rFonts w:asciiTheme="minorHAnsi" w:hAnsiTheme="minorHAnsi"/>
      </w:rPr>
      <w:t>ipso Bildung AG</w:t>
    </w:r>
    <w:r w:rsidRPr="008B0031">
      <w:rPr>
        <w:rStyle w:val="IFAZeichen"/>
        <w:rFonts w:asciiTheme="minorHAnsi" w:hAnsiTheme="minorHAnsi"/>
      </w:rPr>
      <w:fldChar w:fldCharType="end"/>
    </w:r>
    <w:r w:rsidRPr="008B0031">
      <w:t xml:space="preserve"> weder verändert, kopiert noch für öffentliche Veranstaltungen verwendet werden. Sie dienen ausschliesslich dem persönlichen Gebrauch im Zusammenhang mit der Ausbildung an der</w:t>
    </w:r>
  </w:p>
  <w:p w14:paraId="1A33DD00" w14:textId="4D05B590" w:rsidR="00BA441C" w:rsidRPr="00292900" w:rsidRDefault="00CE0325" w:rsidP="00BA441C">
    <w:pPr>
      <w:pStyle w:val="IFA"/>
      <w:rPr>
        <w:lang w:val="de-CH"/>
      </w:rPr>
    </w:pPr>
    <w:r>
      <w:fldChar w:fldCharType="begin"/>
    </w:r>
    <w:r>
      <w:instrText xml:space="preserve"> DOCPROPERTY  Company  \* MERGEFORMAT </w:instrText>
    </w:r>
    <w:r>
      <w:fldChar w:fldCharType="separate"/>
    </w:r>
    <w:r w:rsidR="00971918">
      <w:t>ipso Bildung AG</w:t>
    </w:r>
    <w:r>
      <w:fldChar w:fldCharType="end"/>
    </w:r>
  </w:p>
  <w:p w14:paraId="52B2071D" w14:textId="77777777" w:rsidR="00BA441C" w:rsidRPr="008B0031" w:rsidRDefault="00BA441C" w:rsidP="00BA441C">
    <w:pPr>
      <w:pStyle w:val="DokInfo1"/>
    </w:pPr>
    <w:r w:rsidRPr="008B0031">
      <w:t>Jeglicher Missbrauch im obigen Sinne ist strafbar.</w:t>
    </w:r>
  </w:p>
  <w:tbl>
    <w:tblPr>
      <w:tblW w:w="5000" w:type="pct"/>
      <w:tblLook w:val="01E0" w:firstRow="1" w:lastRow="1" w:firstColumn="1" w:lastColumn="1" w:noHBand="0" w:noVBand="0"/>
    </w:tblPr>
    <w:tblGrid>
      <w:gridCol w:w="1668"/>
      <w:gridCol w:w="2975"/>
      <w:gridCol w:w="4643"/>
    </w:tblGrid>
    <w:tr w:rsidR="00BA441C" w:rsidRPr="008B0031" w14:paraId="25C8F6C7" w14:textId="77777777" w:rsidTr="00A958F5">
      <w:tc>
        <w:tcPr>
          <w:tcW w:w="898" w:type="pct"/>
        </w:tcPr>
        <w:p w14:paraId="12C7D3A2" w14:textId="77777777" w:rsidR="00BA441C" w:rsidRPr="008B0031" w:rsidRDefault="00BA441C" w:rsidP="00A958F5">
          <w:pPr>
            <w:pStyle w:val="DokInfo2"/>
          </w:pPr>
          <w:r w:rsidRPr="008B0031">
            <w:t>Version:</w:t>
          </w:r>
        </w:p>
      </w:tc>
      <w:tc>
        <w:tcPr>
          <w:tcW w:w="4102" w:type="pct"/>
          <w:gridSpan w:val="2"/>
        </w:tcPr>
        <w:p w14:paraId="170E9724" w14:textId="77777777" w:rsidR="00BA441C" w:rsidRPr="008B0031" w:rsidRDefault="003A72DD" w:rsidP="00BA4040">
          <w:pPr>
            <w:pStyle w:val="DokInfo2"/>
          </w:pPr>
          <w:r>
            <w:t>1.</w:t>
          </w:r>
          <w:r w:rsidR="00BA4040">
            <w:t>1</w:t>
          </w:r>
        </w:p>
      </w:tc>
    </w:tr>
    <w:tr w:rsidR="00BA441C" w:rsidRPr="008B0031" w14:paraId="053C6619" w14:textId="77777777" w:rsidTr="00A958F5">
      <w:tc>
        <w:tcPr>
          <w:tcW w:w="898" w:type="pct"/>
        </w:tcPr>
        <w:p w14:paraId="29AFFAB3" w14:textId="77777777" w:rsidR="00BA441C" w:rsidRPr="008B0031" w:rsidRDefault="00BA441C" w:rsidP="00A958F5">
          <w:pPr>
            <w:pStyle w:val="DokInfo2"/>
          </w:pPr>
          <w:r w:rsidRPr="008B0031">
            <w:t xml:space="preserve">Gedruckt am: </w:t>
          </w:r>
        </w:p>
      </w:tc>
      <w:tc>
        <w:tcPr>
          <w:tcW w:w="4102" w:type="pct"/>
          <w:gridSpan w:val="2"/>
        </w:tcPr>
        <w:p w14:paraId="5F3166AA" w14:textId="5CDAB0CF" w:rsidR="00BA441C" w:rsidRPr="008B0031" w:rsidRDefault="00BA441C" w:rsidP="00A958F5">
          <w:pPr>
            <w:pStyle w:val="DokInfo2"/>
          </w:pPr>
          <w:r w:rsidRPr="008B0031">
            <w:fldChar w:fldCharType="begin"/>
          </w:r>
          <w:r w:rsidRPr="008B0031">
            <w:instrText xml:space="preserve"> PRINTDATE  \@ "dd.MM.yyyy" \* MERGEFORMAT </w:instrText>
          </w:r>
          <w:r w:rsidRPr="008B0031">
            <w:fldChar w:fldCharType="separate"/>
          </w:r>
          <w:r w:rsidR="00971918">
            <w:t>12.06.2023</w:t>
          </w:r>
          <w:r w:rsidRPr="008B0031">
            <w:fldChar w:fldCharType="end"/>
          </w:r>
        </w:p>
      </w:tc>
    </w:tr>
    <w:tr w:rsidR="00BA441C" w:rsidRPr="008B0031" w14:paraId="7F9877D3" w14:textId="77777777" w:rsidTr="00A958F5">
      <w:tc>
        <w:tcPr>
          <w:tcW w:w="898" w:type="pct"/>
          <w:tcBorders>
            <w:bottom w:val="single" w:sz="4" w:space="0" w:color="auto"/>
          </w:tcBorders>
        </w:tcPr>
        <w:p w14:paraId="7925747E" w14:textId="77777777" w:rsidR="00BA441C" w:rsidRPr="008B0031" w:rsidRDefault="00BA441C" w:rsidP="00A958F5">
          <w:pPr>
            <w:pStyle w:val="DokInfo2"/>
          </w:pPr>
          <w:r w:rsidRPr="008B0031">
            <w:t xml:space="preserve">Autor: </w:t>
          </w:r>
        </w:p>
      </w:tc>
      <w:tc>
        <w:tcPr>
          <w:tcW w:w="4102" w:type="pct"/>
          <w:gridSpan w:val="2"/>
          <w:tcBorders>
            <w:bottom w:val="single" w:sz="4" w:space="0" w:color="auto"/>
          </w:tcBorders>
        </w:tcPr>
        <w:p w14:paraId="2CF2F472" w14:textId="288306E5" w:rsidR="00BA441C" w:rsidRPr="008B0031" w:rsidRDefault="00CE0325" w:rsidP="00A958F5">
          <w:pPr>
            <w:pStyle w:val="DokInfo2"/>
          </w:pPr>
          <w:r>
            <w:fldChar w:fldCharType="begin"/>
          </w:r>
          <w:r>
            <w:instrText xml:space="preserve"> AUTHOR  \* MERGEFORMAT </w:instrText>
          </w:r>
          <w:r>
            <w:fldChar w:fldCharType="separate"/>
          </w:r>
          <w:r w:rsidR="00971918">
            <w:t>Marco Frei</w:t>
          </w:r>
          <w:r>
            <w:fldChar w:fldCharType="end"/>
          </w:r>
        </w:p>
      </w:tc>
    </w:tr>
    <w:tr w:rsidR="00510442" w:rsidRPr="008B0031" w14:paraId="3AAB39A8" w14:textId="77777777" w:rsidTr="00A958F5">
      <w:tblPrEx>
        <w:tblBorders>
          <w:top w:val="single" w:sz="4" w:space="0" w:color="auto"/>
        </w:tblBorders>
      </w:tblPrEx>
      <w:tc>
        <w:tcPr>
          <w:tcW w:w="2500" w:type="pct"/>
          <w:gridSpan w:val="2"/>
          <w:tcBorders>
            <w:top w:val="single" w:sz="4" w:space="0" w:color="auto"/>
          </w:tcBorders>
        </w:tcPr>
        <w:p w14:paraId="1739E59F" w14:textId="7AE9D2BD" w:rsidR="00510442" w:rsidRPr="00EB0296" w:rsidRDefault="00510442" w:rsidP="009E75AF">
          <w:pPr>
            <w:pStyle w:val="Fusszeilerechts"/>
            <w:jc w:val="left"/>
          </w:pPr>
          <w:r w:rsidRPr="00EB0296">
            <w:t xml:space="preserve">© </w:t>
          </w:r>
          <w:proofErr w:type="spellStart"/>
          <w:r w:rsidRPr="00EB0296">
            <w:t>by</w:t>
          </w:r>
          <w:proofErr w:type="spellEnd"/>
          <w:r w:rsidRPr="00EB0296">
            <w:t xml:space="preserve"> </w:t>
          </w:r>
          <w:r w:rsidR="00CE0325">
            <w:fldChar w:fldCharType="begin"/>
          </w:r>
          <w:r w:rsidR="00CE0325">
            <w:instrText xml:space="preserve"> DOCPROPERTY  Company  \* MERGEFORMAT </w:instrText>
          </w:r>
          <w:r w:rsidR="00CE0325">
            <w:fldChar w:fldCharType="separate"/>
          </w:r>
          <w:r w:rsidR="00971918">
            <w:t>ipso Bildung AG</w:t>
          </w:r>
          <w:r w:rsidR="00CE0325">
            <w:fldChar w:fldCharType="end"/>
          </w:r>
        </w:p>
      </w:tc>
      <w:tc>
        <w:tcPr>
          <w:tcW w:w="2500" w:type="pct"/>
          <w:tcBorders>
            <w:top w:val="single" w:sz="4" w:space="0" w:color="auto"/>
          </w:tcBorders>
        </w:tcPr>
        <w:p w14:paraId="232AC3EE" w14:textId="77777777" w:rsidR="00510442" w:rsidRPr="00EB0296" w:rsidRDefault="00510442" w:rsidP="009E75AF">
          <w:pPr>
            <w:pStyle w:val="Fusszeilerechts"/>
          </w:pPr>
          <w:r w:rsidRPr="00EB0296">
            <w:t xml:space="preserve">Seite </w:t>
          </w:r>
          <w:r w:rsidRPr="00EB0296">
            <w:fldChar w:fldCharType="begin"/>
          </w:r>
          <w:r w:rsidRPr="00EB0296">
            <w:instrText xml:space="preserve"> PAGE </w:instrText>
          </w:r>
          <w:r w:rsidRPr="00EB0296">
            <w:fldChar w:fldCharType="separate"/>
          </w:r>
          <w:r w:rsidR="00513F78">
            <w:rPr>
              <w:noProof/>
            </w:rPr>
            <w:t>1</w:t>
          </w:r>
          <w:r w:rsidRPr="00EB0296">
            <w:fldChar w:fldCharType="end"/>
          </w:r>
          <w:r w:rsidRPr="00EB0296">
            <w:t xml:space="preserve"> von </w:t>
          </w:r>
          <w:r w:rsidR="00323A47">
            <w:rPr>
              <w:noProof/>
            </w:rPr>
            <w:fldChar w:fldCharType="begin"/>
          </w:r>
          <w:r w:rsidR="00323A47">
            <w:rPr>
              <w:noProof/>
            </w:rPr>
            <w:instrText xml:space="preserve"> NUMPAGES </w:instrText>
          </w:r>
          <w:r w:rsidR="00323A47">
            <w:rPr>
              <w:noProof/>
            </w:rPr>
            <w:fldChar w:fldCharType="separate"/>
          </w:r>
          <w:r w:rsidR="00513F78">
            <w:rPr>
              <w:noProof/>
            </w:rPr>
            <w:t>5</w:t>
          </w:r>
          <w:r w:rsidR="00323A47">
            <w:rPr>
              <w:noProof/>
            </w:rPr>
            <w:fldChar w:fldCharType="end"/>
          </w:r>
        </w:p>
      </w:tc>
    </w:tr>
  </w:tbl>
  <w:p w14:paraId="55CFC4B6" w14:textId="77777777" w:rsidR="00857D93" w:rsidRPr="00BA441C" w:rsidRDefault="00857D93" w:rsidP="00BA44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590FD" w14:textId="77777777" w:rsidR="008D5130" w:rsidRDefault="008D5130">
      <w:r>
        <w:separator/>
      </w:r>
    </w:p>
  </w:footnote>
  <w:footnote w:type="continuationSeparator" w:id="0">
    <w:p w14:paraId="17681AEF" w14:textId="77777777" w:rsidR="008D5130" w:rsidRDefault="008D5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8B0031" w14:paraId="27212DD0" w14:textId="77777777" w:rsidTr="00A958F5">
      <w:trPr>
        <w:cantSplit/>
        <w:trHeight w:val="987"/>
      </w:trPr>
      <w:tc>
        <w:tcPr>
          <w:tcW w:w="9781" w:type="dxa"/>
        </w:tcPr>
        <w:p w14:paraId="1991567C" w14:textId="69DC4D47" w:rsidR="008B0031" w:rsidRDefault="008B0031" w:rsidP="00A958F5">
          <w:pPr>
            <w:ind w:left="2126"/>
          </w:pPr>
        </w:p>
      </w:tc>
      <w:tc>
        <w:tcPr>
          <w:tcW w:w="7229" w:type="dxa"/>
          <w:vAlign w:val="center"/>
        </w:tcPr>
        <w:p w14:paraId="77AF9CD9" w14:textId="77777777" w:rsidR="008B0031" w:rsidRDefault="008B0031" w:rsidP="00A958F5">
          <w:pPr>
            <w:pStyle w:val="Header"/>
          </w:pPr>
        </w:p>
      </w:tc>
    </w:tr>
  </w:tbl>
  <w:p w14:paraId="3EE75D81" w14:textId="77777777" w:rsidR="008B0031" w:rsidRDefault="008B0031" w:rsidP="008B0031">
    <w:pPr>
      <w:pStyle w:val="Header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4CFAE8A4" w14:textId="77777777" w:rsidR="008B0031" w:rsidRDefault="008B00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186CB1" w14:paraId="6F18DB7B" w14:textId="77777777" w:rsidTr="00A958F5">
      <w:trPr>
        <w:cantSplit/>
        <w:trHeight w:val="987"/>
      </w:trPr>
      <w:tc>
        <w:tcPr>
          <w:tcW w:w="9781" w:type="dxa"/>
        </w:tcPr>
        <w:p w14:paraId="4DC3C92E" w14:textId="43DC4448" w:rsidR="00186CB1" w:rsidRDefault="00186CB1" w:rsidP="00A958F5">
          <w:pPr>
            <w:ind w:left="2126"/>
          </w:pPr>
        </w:p>
      </w:tc>
      <w:tc>
        <w:tcPr>
          <w:tcW w:w="7229" w:type="dxa"/>
          <w:vAlign w:val="center"/>
        </w:tcPr>
        <w:p w14:paraId="6B09B95B" w14:textId="77777777" w:rsidR="00186CB1" w:rsidRDefault="00186CB1" w:rsidP="00A958F5">
          <w:pPr>
            <w:pStyle w:val="Header"/>
          </w:pPr>
        </w:p>
      </w:tc>
    </w:tr>
  </w:tbl>
  <w:p w14:paraId="27A8EE9A" w14:textId="77777777" w:rsidR="00186CB1" w:rsidRDefault="00186CB1" w:rsidP="00186CB1">
    <w:pPr>
      <w:pStyle w:val="Header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16D65999" w14:textId="77777777" w:rsidR="00186CB1" w:rsidRDefault="00186C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010" w:type="dxa"/>
      <w:tblInd w:w="-226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81"/>
      <w:gridCol w:w="7229"/>
    </w:tblGrid>
    <w:tr w:rsidR="00857D93" w14:paraId="4B0423C9" w14:textId="77777777" w:rsidTr="0018520B">
      <w:trPr>
        <w:cantSplit/>
        <w:trHeight w:val="987"/>
      </w:trPr>
      <w:tc>
        <w:tcPr>
          <w:tcW w:w="9781" w:type="dxa"/>
        </w:tcPr>
        <w:p w14:paraId="711BD907" w14:textId="65EA556E" w:rsidR="00857D93" w:rsidRDefault="00857D93" w:rsidP="00E72A1D">
          <w:pPr>
            <w:ind w:left="2126"/>
          </w:pPr>
        </w:p>
      </w:tc>
      <w:tc>
        <w:tcPr>
          <w:tcW w:w="7229" w:type="dxa"/>
          <w:vAlign w:val="center"/>
        </w:tcPr>
        <w:p w14:paraId="5461E7BD" w14:textId="77777777" w:rsidR="00857D93" w:rsidRDefault="00857D93" w:rsidP="0018520B">
          <w:pPr>
            <w:pStyle w:val="Header"/>
          </w:pPr>
        </w:p>
      </w:tc>
    </w:tr>
  </w:tbl>
  <w:p w14:paraId="78DDC5F6" w14:textId="77777777" w:rsidR="00857D93" w:rsidRDefault="00857D93" w:rsidP="00A36BE5">
    <w:pPr>
      <w:pStyle w:val="Header"/>
      <w:pBdr>
        <w:bottom w:val="single" w:sz="4" w:space="1" w:color="auto"/>
      </w:pBdr>
      <w:tabs>
        <w:tab w:val="clear" w:pos="9072"/>
        <w:tab w:val="right" w:pos="10490"/>
      </w:tabs>
      <w:ind w:left="-1418" w:right="-1418"/>
    </w:pPr>
  </w:p>
  <w:p w14:paraId="6F005671" w14:textId="77777777" w:rsidR="00857D93" w:rsidRDefault="00857D93" w:rsidP="00A36B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799AA7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B22254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8F8800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5FBE68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0D2483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1B3C5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45AC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5F772AF"/>
    <w:multiLevelType w:val="hybridMultilevel"/>
    <w:tmpl w:val="62C0F37A"/>
    <w:lvl w:ilvl="0" w:tplc="08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672770D"/>
    <w:multiLevelType w:val="hybridMultilevel"/>
    <w:tmpl w:val="1854CAE8"/>
    <w:lvl w:ilvl="0" w:tplc="D22A4C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61C9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24ED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0445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0E84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726D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A15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0C5A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44D6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DA1058"/>
    <w:multiLevelType w:val="hybridMultilevel"/>
    <w:tmpl w:val="725A77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C670058"/>
    <w:multiLevelType w:val="hybridMultilevel"/>
    <w:tmpl w:val="E2961910"/>
    <w:lvl w:ilvl="0" w:tplc="3D6CC500">
      <w:start w:val="1"/>
      <w:numFmt w:val="lowerLetter"/>
      <w:lvlText w:val="Teilaufgabe %1)"/>
      <w:lvlJc w:val="center"/>
      <w:pPr>
        <w:tabs>
          <w:tab w:val="num" w:pos="3140"/>
        </w:tabs>
        <w:ind w:left="1416" w:firstLine="284"/>
      </w:pPr>
      <w:rPr>
        <w:rFonts w:ascii="Verdana" w:hAnsi="Verdana" w:hint="default"/>
        <w:b/>
        <w:i w:val="0"/>
        <w:sz w:val="32"/>
        <w:szCs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11" w15:restartNumberingAfterBreak="0">
    <w:nsid w:val="137D5747"/>
    <w:multiLevelType w:val="hybridMultilevel"/>
    <w:tmpl w:val="C15697C8"/>
    <w:lvl w:ilvl="0" w:tplc="08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97E97"/>
    <w:multiLevelType w:val="hybridMultilevel"/>
    <w:tmpl w:val="1354B97E"/>
    <w:lvl w:ilvl="0" w:tplc="A7BC4694">
      <w:start w:val="1"/>
      <w:numFmt w:val="decimal"/>
      <w:pStyle w:val="Nummeriert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7E23D9"/>
    <w:multiLevelType w:val="hybridMultilevel"/>
    <w:tmpl w:val="85D0F5C8"/>
    <w:lvl w:ilvl="0" w:tplc="1A3843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E10C0"/>
    <w:multiLevelType w:val="multilevel"/>
    <w:tmpl w:val="08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8517127"/>
    <w:multiLevelType w:val="hybridMultilevel"/>
    <w:tmpl w:val="8592DAC0"/>
    <w:lvl w:ilvl="0" w:tplc="BBAC3D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BCCF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DE11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B267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B80F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500F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4A10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D436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52E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5662B"/>
    <w:multiLevelType w:val="multilevel"/>
    <w:tmpl w:val="16762AEA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2BEA6390"/>
    <w:multiLevelType w:val="hybridMultilevel"/>
    <w:tmpl w:val="3AA4282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36323"/>
    <w:multiLevelType w:val="hybridMultilevel"/>
    <w:tmpl w:val="ED125542"/>
    <w:lvl w:ilvl="0" w:tplc="0807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9" w15:restartNumberingAfterBreak="0">
    <w:nsid w:val="2FFB7FEA"/>
    <w:multiLevelType w:val="hybridMultilevel"/>
    <w:tmpl w:val="0368E798"/>
    <w:lvl w:ilvl="0" w:tplc="213EA352">
      <w:start w:val="1"/>
      <w:numFmt w:val="bullet"/>
      <w:pStyle w:val="Aufzhlung2"/>
      <w:lvlText w:val="-"/>
      <w:lvlJc w:val="left"/>
      <w:pPr>
        <w:tabs>
          <w:tab w:val="num" w:pos="785"/>
        </w:tabs>
        <w:ind w:left="709" w:hanging="284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54999"/>
    <w:multiLevelType w:val="hybridMultilevel"/>
    <w:tmpl w:val="681ED1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F0810"/>
    <w:multiLevelType w:val="hybridMultilevel"/>
    <w:tmpl w:val="F4CCBEC0"/>
    <w:lvl w:ilvl="0" w:tplc="0807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22" w15:restartNumberingAfterBreak="0">
    <w:nsid w:val="55C7001E"/>
    <w:multiLevelType w:val="hybridMultilevel"/>
    <w:tmpl w:val="D57C79BE"/>
    <w:lvl w:ilvl="0" w:tplc="91B67624">
      <w:start w:val="1"/>
      <w:numFmt w:val="bullet"/>
      <w:pStyle w:val="Aufzhlung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  <w:sz w:val="16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11C99"/>
    <w:multiLevelType w:val="hybridMultilevel"/>
    <w:tmpl w:val="B0DED9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60E0B"/>
    <w:multiLevelType w:val="hybridMultilevel"/>
    <w:tmpl w:val="DD3836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616ADE"/>
    <w:multiLevelType w:val="hybridMultilevel"/>
    <w:tmpl w:val="2196F114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40C12"/>
    <w:multiLevelType w:val="hybridMultilevel"/>
    <w:tmpl w:val="A08EF308"/>
    <w:lvl w:ilvl="0" w:tplc="311EA508">
      <w:start w:val="1"/>
      <w:numFmt w:val="decimal"/>
      <w:pStyle w:val="Abbildung"/>
      <w:lvlText w:val="Abb. %1 "/>
      <w:lvlJc w:val="left"/>
      <w:pPr>
        <w:tabs>
          <w:tab w:val="num" w:pos="2291"/>
        </w:tabs>
        <w:ind w:left="851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711ABC"/>
    <w:multiLevelType w:val="hybridMultilevel"/>
    <w:tmpl w:val="FCE0A57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827B3"/>
    <w:multiLevelType w:val="hybridMultilevel"/>
    <w:tmpl w:val="9ECC72AE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796281">
    <w:abstractNumId w:val="16"/>
  </w:num>
  <w:num w:numId="2" w16cid:durableId="274212033">
    <w:abstractNumId w:val="22"/>
  </w:num>
  <w:num w:numId="3" w16cid:durableId="1078092415">
    <w:abstractNumId w:val="19"/>
  </w:num>
  <w:num w:numId="4" w16cid:durableId="37245981">
    <w:abstractNumId w:val="9"/>
  </w:num>
  <w:num w:numId="5" w16cid:durableId="364183663">
    <w:abstractNumId w:val="12"/>
  </w:num>
  <w:num w:numId="6" w16cid:durableId="1480682695">
    <w:abstractNumId w:val="26"/>
  </w:num>
  <w:num w:numId="7" w16cid:durableId="931821454">
    <w:abstractNumId w:val="6"/>
  </w:num>
  <w:num w:numId="8" w16cid:durableId="106893412">
    <w:abstractNumId w:val="4"/>
  </w:num>
  <w:num w:numId="9" w16cid:durableId="266889118">
    <w:abstractNumId w:val="3"/>
  </w:num>
  <w:num w:numId="10" w16cid:durableId="590049042">
    <w:abstractNumId w:val="2"/>
  </w:num>
  <w:num w:numId="11" w16cid:durableId="1097824369">
    <w:abstractNumId w:val="1"/>
  </w:num>
  <w:num w:numId="12" w16cid:durableId="147138476">
    <w:abstractNumId w:val="5"/>
  </w:num>
  <w:num w:numId="13" w16cid:durableId="1157767211">
    <w:abstractNumId w:val="0"/>
  </w:num>
  <w:num w:numId="14" w16cid:durableId="764106808">
    <w:abstractNumId w:val="14"/>
  </w:num>
  <w:num w:numId="15" w16cid:durableId="652610188">
    <w:abstractNumId w:val="11"/>
  </w:num>
  <w:num w:numId="16" w16cid:durableId="1639795891">
    <w:abstractNumId w:val="10"/>
  </w:num>
  <w:num w:numId="17" w16cid:durableId="372770712">
    <w:abstractNumId w:val="21"/>
  </w:num>
  <w:num w:numId="18" w16cid:durableId="1174342091">
    <w:abstractNumId w:val="18"/>
  </w:num>
  <w:num w:numId="19" w16cid:durableId="535966995">
    <w:abstractNumId w:val="20"/>
  </w:num>
  <w:num w:numId="20" w16cid:durableId="1674991427">
    <w:abstractNumId w:val="23"/>
  </w:num>
  <w:num w:numId="21" w16cid:durableId="1717780342">
    <w:abstractNumId w:val="25"/>
  </w:num>
  <w:num w:numId="22" w16cid:durableId="444274470">
    <w:abstractNumId w:val="17"/>
  </w:num>
  <w:num w:numId="23" w16cid:durableId="1999842174">
    <w:abstractNumId w:val="8"/>
  </w:num>
  <w:num w:numId="24" w16cid:durableId="133791738">
    <w:abstractNumId w:val="13"/>
  </w:num>
  <w:num w:numId="25" w16cid:durableId="709837072">
    <w:abstractNumId w:val="15"/>
  </w:num>
  <w:num w:numId="26" w16cid:durableId="87235501">
    <w:abstractNumId w:val="28"/>
  </w:num>
  <w:num w:numId="27" w16cid:durableId="818573260">
    <w:abstractNumId w:val="24"/>
  </w:num>
  <w:num w:numId="28" w16cid:durableId="1136292718">
    <w:abstractNumId w:val="7"/>
  </w:num>
  <w:num w:numId="29" w16cid:durableId="15585881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mirrorMargins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2DEC"/>
    <w:rsid w:val="0003002F"/>
    <w:rsid w:val="000434A9"/>
    <w:rsid w:val="000468BE"/>
    <w:rsid w:val="000B19CA"/>
    <w:rsid w:val="000C129E"/>
    <w:rsid w:val="000C19E0"/>
    <w:rsid w:val="000F2655"/>
    <w:rsid w:val="00100984"/>
    <w:rsid w:val="00120C43"/>
    <w:rsid w:val="0013314B"/>
    <w:rsid w:val="00141E2A"/>
    <w:rsid w:val="00151E4E"/>
    <w:rsid w:val="00157EB1"/>
    <w:rsid w:val="0018520B"/>
    <w:rsid w:val="00186CB1"/>
    <w:rsid w:val="001A427A"/>
    <w:rsid w:val="001C40F0"/>
    <w:rsid w:val="00217749"/>
    <w:rsid w:val="00220784"/>
    <w:rsid w:val="00235B84"/>
    <w:rsid w:val="002562CB"/>
    <w:rsid w:val="00272359"/>
    <w:rsid w:val="00292900"/>
    <w:rsid w:val="002B0783"/>
    <w:rsid w:val="002E49D7"/>
    <w:rsid w:val="002E5035"/>
    <w:rsid w:val="002E6877"/>
    <w:rsid w:val="002E730E"/>
    <w:rsid w:val="00311950"/>
    <w:rsid w:val="00317E4D"/>
    <w:rsid w:val="00323A47"/>
    <w:rsid w:val="0035571C"/>
    <w:rsid w:val="0036086B"/>
    <w:rsid w:val="003631A0"/>
    <w:rsid w:val="00383D83"/>
    <w:rsid w:val="003A1A51"/>
    <w:rsid w:val="003A72DD"/>
    <w:rsid w:val="003B7687"/>
    <w:rsid w:val="003C73B6"/>
    <w:rsid w:val="003D1762"/>
    <w:rsid w:val="003D1922"/>
    <w:rsid w:val="003E3D77"/>
    <w:rsid w:val="003E533E"/>
    <w:rsid w:val="003F21D3"/>
    <w:rsid w:val="003F7A95"/>
    <w:rsid w:val="00410B36"/>
    <w:rsid w:val="00414FD6"/>
    <w:rsid w:val="0041533B"/>
    <w:rsid w:val="00421E00"/>
    <w:rsid w:val="004226EA"/>
    <w:rsid w:val="00426632"/>
    <w:rsid w:val="00434CCC"/>
    <w:rsid w:val="00451A29"/>
    <w:rsid w:val="0047298E"/>
    <w:rsid w:val="004B0F88"/>
    <w:rsid w:val="004B6198"/>
    <w:rsid w:val="004E0366"/>
    <w:rsid w:val="004E1F2F"/>
    <w:rsid w:val="004F157D"/>
    <w:rsid w:val="004F56D9"/>
    <w:rsid w:val="00501AE0"/>
    <w:rsid w:val="00506192"/>
    <w:rsid w:val="00506343"/>
    <w:rsid w:val="00510442"/>
    <w:rsid w:val="005108EB"/>
    <w:rsid w:val="00513F78"/>
    <w:rsid w:val="00526161"/>
    <w:rsid w:val="00541147"/>
    <w:rsid w:val="005653E5"/>
    <w:rsid w:val="00572844"/>
    <w:rsid w:val="00583309"/>
    <w:rsid w:val="00585A30"/>
    <w:rsid w:val="00590ECA"/>
    <w:rsid w:val="005B5A77"/>
    <w:rsid w:val="005C01BC"/>
    <w:rsid w:val="005C1B2C"/>
    <w:rsid w:val="005C47F1"/>
    <w:rsid w:val="005C4F33"/>
    <w:rsid w:val="005C7445"/>
    <w:rsid w:val="005F0864"/>
    <w:rsid w:val="00634515"/>
    <w:rsid w:val="006441C2"/>
    <w:rsid w:val="00667EBF"/>
    <w:rsid w:val="006738D5"/>
    <w:rsid w:val="0068193B"/>
    <w:rsid w:val="00691EF3"/>
    <w:rsid w:val="00695F4F"/>
    <w:rsid w:val="006B2BE6"/>
    <w:rsid w:val="006B2DEC"/>
    <w:rsid w:val="006B7E1B"/>
    <w:rsid w:val="006F133F"/>
    <w:rsid w:val="006F714A"/>
    <w:rsid w:val="00710220"/>
    <w:rsid w:val="00716793"/>
    <w:rsid w:val="0073137D"/>
    <w:rsid w:val="0073189F"/>
    <w:rsid w:val="007347EB"/>
    <w:rsid w:val="00734E0C"/>
    <w:rsid w:val="00747579"/>
    <w:rsid w:val="0079172E"/>
    <w:rsid w:val="007921BC"/>
    <w:rsid w:val="007949E0"/>
    <w:rsid w:val="007B62EF"/>
    <w:rsid w:val="007F73CC"/>
    <w:rsid w:val="008001CF"/>
    <w:rsid w:val="008056D0"/>
    <w:rsid w:val="00816943"/>
    <w:rsid w:val="00846C7F"/>
    <w:rsid w:val="00857D93"/>
    <w:rsid w:val="00861989"/>
    <w:rsid w:val="00877130"/>
    <w:rsid w:val="008777A3"/>
    <w:rsid w:val="00891BFE"/>
    <w:rsid w:val="008A73A3"/>
    <w:rsid w:val="008B0031"/>
    <w:rsid w:val="008C7C2D"/>
    <w:rsid w:val="008D12AB"/>
    <w:rsid w:val="008D5130"/>
    <w:rsid w:val="0091222F"/>
    <w:rsid w:val="00920219"/>
    <w:rsid w:val="00926DD5"/>
    <w:rsid w:val="00943AA1"/>
    <w:rsid w:val="00944348"/>
    <w:rsid w:val="00944BB5"/>
    <w:rsid w:val="00960AE6"/>
    <w:rsid w:val="00971918"/>
    <w:rsid w:val="00976135"/>
    <w:rsid w:val="009C40CC"/>
    <w:rsid w:val="009C6F2C"/>
    <w:rsid w:val="009D3E82"/>
    <w:rsid w:val="009D6DD0"/>
    <w:rsid w:val="009E1095"/>
    <w:rsid w:val="009E6AD1"/>
    <w:rsid w:val="009F3BAD"/>
    <w:rsid w:val="00A026D3"/>
    <w:rsid w:val="00A27623"/>
    <w:rsid w:val="00A36BE5"/>
    <w:rsid w:val="00A40CFD"/>
    <w:rsid w:val="00A414B5"/>
    <w:rsid w:val="00A509E1"/>
    <w:rsid w:val="00A65559"/>
    <w:rsid w:val="00A840E1"/>
    <w:rsid w:val="00A87BA8"/>
    <w:rsid w:val="00AA0E18"/>
    <w:rsid w:val="00AA3500"/>
    <w:rsid w:val="00AA7F28"/>
    <w:rsid w:val="00AC1083"/>
    <w:rsid w:val="00AD7A71"/>
    <w:rsid w:val="00AE0F06"/>
    <w:rsid w:val="00AE2E15"/>
    <w:rsid w:val="00B05B33"/>
    <w:rsid w:val="00B05C90"/>
    <w:rsid w:val="00B07B82"/>
    <w:rsid w:val="00B16B82"/>
    <w:rsid w:val="00B2662E"/>
    <w:rsid w:val="00B358AE"/>
    <w:rsid w:val="00B70E10"/>
    <w:rsid w:val="00B76761"/>
    <w:rsid w:val="00B81DCC"/>
    <w:rsid w:val="00B928ED"/>
    <w:rsid w:val="00B97E95"/>
    <w:rsid w:val="00BA0A95"/>
    <w:rsid w:val="00BA4040"/>
    <w:rsid w:val="00BA441C"/>
    <w:rsid w:val="00BB7637"/>
    <w:rsid w:val="00BE10E4"/>
    <w:rsid w:val="00C003A3"/>
    <w:rsid w:val="00C13FDA"/>
    <w:rsid w:val="00C15829"/>
    <w:rsid w:val="00C227F1"/>
    <w:rsid w:val="00C22B4D"/>
    <w:rsid w:val="00C5402E"/>
    <w:rsid w:val="00C95F6C"/>
    <w:rsid w:val="00C97DAA"/>
    <w:rsid w:val="00CC4C9C"/>
    <w:rsid w:val="00CC50A8"/>
    <w:rsid w:val="00CE0325"/>
    <w:rsid w:val="00CE496C"/>
    <w:rsid w:val="00D03812"/>
    <w:rsid w:val="00D04AA3"/>
    <w:rsid w:val="00D07B5E"/>
    <w:rsid w:val="00D237CF"/>
    <w:rsid w:val="00D4195E"/>
    <w:rsid w:val="00D712EB"/>
    <w:rsid w:val="00D74AC6"/>
    <w:rsid w:val="00D95362"/>
    <w:rsid w:val="00DB7492"/>
    <w:rsid w:val="00DC3C2B"/>
    <w:rsid w:val="00DD2B73"/>
    <w:rsid w:val="00DE5431"/>
    <w:rsid w:val="00DE6047"/>
    <w:rsid w:val="00DE6381"/>
    <w:rsid w:val="00E11045"/>
    <w:rsid w:val="00E22C60"/>
    <w:rsid w:val="00E271A9"/>
    <w:rsid w:val="00E64D16"/>
    <w:rsid w:val="00E701D7"/>
    <w:rsid w:val="00E72A1D"/>
    <w:rsid w:val="00E872FD"/>
    <w:rsid w:val="00E94B9A"/>
    <w:rsid w:val="00EA6FDC"/>
    <w:rsid w:val="00EB7E16"/>
    <w:rsid w:val="00EC3183"/>
    <w:rsid w:val="00F15A31"/>
    <w:rsid w:val="00F40D25"/>
    <w:rsid w:val="00F4519C"/>
    <w:rsid w:val="00F509F3"/>
    <w:rsid w:val="00F920A7"/>
    <w:rsid w:val="00FA0BF8"/>
    <w:rsid w:val="00FB3A47"/>
    <w:rsid w:val="00FC5307"/>
    <w:rsid w:val="00FC6B96"/>
    <w:rsid w:val="00FD1D94"/>
    <w:rsid w:val="00F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B688D56"/>
  <w15:docId w15:val="{2716EC3D-6959-446E-BE10-25BD4156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6761"/>
    <w:pPr>
      <w:spacing w:after="120"/>
    </w:pPr>
    <w:rPr>
      <w:rFonts w:asciiTheme="minorHAnsi" w:hAnsiTheme="minorHAnsi"/>
      <w:sz w:val="22"/>
      <w:lang w:eastAsia="de-DE"/>
    </w:rPr>
  </w:style>
  <w:style w:type="paragraph" w:styleId="Heading1">
    <w:name w:val="heading 1"/>
    <w:basedOn w:val="Normal"/>
    <w:next w:val="Text1"/>
    <w:qFormat/>
    <w:rsid w:val="008001CF"/>
    <w:pPr>
      <w:keepNext/>
      <w:numPr>
        <w:numId w:val="1"/>
      </w:numPr>
      <w:spacing w:before="24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Text1"/>
    <w:qFormat/>
    <w:pPr>
      <w:keepNext/>
      <w:numPr>
        <w:ilvl w:val="2"/>
        <w:numId w:val="1"/>
      </w:numPr>
      <w:spacing w:before="16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120" w:after="10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  <w:spacing w:after="0"/>
    </w:pPr>
    <w:rPr>
      <w:sz w:val="20"/>
    </w:rPr>
  </w:style>
  <w:style w:type="paragraph" w:styleId="Footer">
    <w:name w:val="footer"/>
    <w:basedOn w:val="Normal"/>
    <w:link w:val="FooterChar"/>
    <w:rsid w:val="00506192"/>
    <w:pPr>
      <w:tabs>
        <w:tab w:val="right" w:pos="9072"/>
      </w:tabs>
      <w:spacing w:before="60" w:after="60"/>
    </w:pPr>
    <w:rPr>
      <w:sz w:val="16"/>
    </w:rPr>
  </w:style>
  <w:style w:type="paragraph" w:styleId="Title">
    <w:name w:val="Title"/>
    <w:basedOn w:val="Normal"/>
    <w:qFormat/>
    <w:rsid w:val="00B928ED"/>
    <w:pPr>
      <w:spacing w:before="1080"/>
    </w:pPr>
    <w:rPr>
      <w:rFonts w:cs="Arial"/>
      <w:b/>
      <w:bCs/>
      <w:kern w:val="28"/>
      <w:sz w:val="64"/>
      <w:szCs w:val="32"/>
    </w:rPr>
  </w:style>
  <w:style w:type="paragraph" w:customStyle="1" w:styleId="DokBez">
    <w:name w:val="DokBez"/>
    <w:basedOn w:val="Normal"/>
    <w:semiHidden/>
    <w:rsid w:val="00BB7637"/>
    <w:pPr>
      <w:spacing w:before="1080"/>
    </w:pPr>
    <w:rPr>
      <w:sz w:val="48"/>
    </w:rPr>
  </w:style>
  <w:style w:type="paragraph" w:customStyle="1" w:styleId="Zwischentitel">
    <w:name w:val="Zwischentitel"/>
    <w:basedOn w:val="Heading1"/>
    <w:next w:val="Normal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semiHidden/>
    <w:rsid w:val="00BB7637"/>
    <w:pPr>
      <w:tabs>
        <w:tab w:val="left" w:pos="851"/>
        <w:tab w:val="right" w:leader="dot" w:pos="9072"/>
      </w:tabs>
    </w:pPr>
    <w:rPr>
      <w:sz w:val="20"/>
    </w:rPr>
  </w:style>
  <w:style w:type="paragraph" w:styleId="TOC2">
    <w:name w:val="toc 2"/>
    <w:basedOn w:val="Normal"/>
    <w:next w:val="Normal"/>
    <w:semiHidden/>
    <w:rsid w:val="00BB7637"/>
    <w:pPr>
      <w:tabs>
        <w:tab w:val="left" w:pos="992"/>
        <w:tab w:val="right" w:leader="dot" w:pos="9072"/>
      </w:tabs>
      <w:spacing w:after="60"/>
      <w:ind w:left="142"/>
    </w:pPr>
    <w:rPr>
      <w:sz w:val="20"/>
    </w:rPr>
  </w:style>
  <w:style w:type="paragraph" w:styleId="TOC3">
    <w:name w:val="toc 3"/>
    <w:basedOn w:val="Normal"/>
    <w:next w:val="Normal"/>
    <w:autoRedefine/>
    <w:semiHidden/>
    <w:rsid w:val="00BB7637"/>
    <w:pPr>
      <w:tabs>
        <w:tab w:val="left" w:pos="1134"/>
        <w:tab w:val="right" w:leader="dot" w:pos="9072"/>
      </w:tabs>
      <w:spacing w:after="60"/>
      <w:ind w:left="284"/>
    </w:pPr>
    <w:rPr>
      <w:noProof/>
      <w:sz w:val="20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rPr>
      <w:rFonts w:ascii="Verdana" w:hAnsi="Verdana"/>
      <w:color w:val="000000"/>
      <w:sz w:val="22"/>
      <w:u w:val="single"/>
    </w:rPr>
  </w:style>
  <w:style w:type="paragraph" w:customStyle="1" w:styleId="Aufzhlung">
    <w:name w:val="Aufzählung"/>
    <w:basedOn w:val="Normal"/>
    <w:rsid w:val="00BB7637"/>
    <w:pPr>
      <w:numPr>
        <w:numId w:val="2"/>
      </w:numPr>
    </w:pPr>
  </w:style>
  <w:style w:type="paragraph" w:customStyle="1" w:styleId="Aufzhlung2">
    <w:name w:val="Aufzählung2"/>
    <w:basedOn w:val="Aufzhlung"/>
    <w:rsid w:val="00BB7637"/>
    <w:pPr>
      <w:numPr>
        <w:numId w:val="3"/>
      </w:numPr>
      <w:tabs>
        <w:tab w:val="clear" w:pos="785"/>
        <w:tab w:val="left" w:pos="709"/>
      </w:tabs>
    </w:pPr>
  </w:style>
  <w:style w:type="paragraph" w:customStyle="1" w:styleId="Eingerckt2">
    <w:name w:val="Eingerückt2"/>
    <w:basedOn w:val="Normal"/>
    <w:rsid w:val="00BB7637"/>
    <w:pPr>
      <w:ind w:left="709"/>
    </w:pPr>
  </w:style>
  <w:style w:type="paragraph" w:customStyle="1" w:styleId="Eingerckt">
    <w:name w:val="Eingerückt"/>
    <w:basedOn w:val="Normal"/>
    <w:rsid w:val="00BB7637"/>
    <w:pPr>
      <w:ind w:left="425"/>
    </w:pPr>
  </w:style>
  <w:style w:type="paragraph" w:customStyle="1" w:styleId="Nummeriert">
    <w:name w:val="Nummeriert"/>
    <w:basedOn w:val="Normal"/>
    <w:pPr>
      <w:numPr>
        <w:numId w:val="5"/>
      </w:numPr>
      <w:tabs>
        <w:tab w:val="clear" w:pos="720"/>
        <w:tab w:val="left" w:pos="425"/>
      </w:tabs>
      <w:ind w:left="425" w:hanging="425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Abbildung">
    <w:name w:val="Abbildung"/>
    <w:basedOn w:val="Normal"/>
    <w:rsid w:val="00BB7637"/>
    <w:pPr>
      <w:numPr>
        <w:numId w:val="6"/>
      </w:numPr>
      <w:tabs>
        <w:tab w:val="clear" w:pos="2291"/>
      </w:tabs>
    </w:pPr>
    <w:rPr>
      <w:sz w:val="20"/>
    </w:rPr>
  </w:style>
  <w:style w:type="paragraph" w:customStyle="1" w:styleId="Code">
    <w:name w:val="Cod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/>
    </w:pPr>
    <w:rPr>
      <w:rFonts w:ascii="Courier New" w:hAnsi="Courier New"/>
      <w:noProof/>
      <w:sz w:val="18"/>
    </w:rPr>
  </w:style>
  <w:style w:type="paragraph" w:customStyle="1" w:styleId="Kopftext">
    <w:name w:val="Kopftext"/>
    <w:basedOn w:val="Normal"/>
    <w:pPr>
      <w:spacing w:before="60" w:after="60"/>
      <w:ind w:left="1701"/>
    </w:pPr>
    <w:rPr>
      <w:b/>
      <w:spacing w:val="160"/>
      <w:w w:val="110"/>
      <w:sz w:val="18"/>
      <w:szCs w:val="18"/>
      <w:lang w:val="en-US"/>
    </w:rPr>
  </w:style>
  <w:style w:type="character" w:customStyle="1" w:styleId="codeimText">
    <w:name w:val="code_im_Text"/>
    <w:basedOn w:val="HTMLCode"/>
    <w:rPr>
      <w:rFonts w:ascii="Courier New" w:hAnsi="Courier New"/>
      <w:sz w:val="20"/>
      <w:szCs w:val="20"/>
    </w:rPr>
  </w:style>
  <w:style w:type="character" w:styleId="HTMLCode">
    <w:name w:val="HTML Code"/>
    <w:rPr>
      <w:rFonts w:ascii="Courier New" w:hAnsi="Courier New"/>
      <w:sz w:val="20"/>
      <w:szCs w:val="20"/>
    </w:rPr>
  </w:style>
  <w:style w:type="paragraph" w:customStyle="1" w:styleId="DokInfo1">
    <w:name w:val="DokInfo1"/>
    <w:basedOn w:val="Normal"/>
    <w:rsid w:val="009C40CC"/>
    <w:pPr>
      <w:spacing w:before="60" w:after="60"/>
    </w:pPr>
    <w:rPr>
      <w:noProof/>
      <w:sz w:val="18"/>
      <w:lang w:val="de-DE"/>
    </w:rPr>
  </w:style>
  <w:style w:type="paragraph" w:customStyle="1" w:styleId="Fusszeilerechts">
    <w:name w:val="Fusszeile_rechts"/>
    <w:basedOn w:val="Footer"/>
    <w:rsid w:val="00506192"/>
    <w:pPr>
      <w:tabs>
        <w:tab w:val="clear" w:pos="9072"/>
      </w:tabs>
      <w:jc w:val="right"/>
    </w:pPr>
  </w:style>
  <w:style w:type="paragraph" w:customStyle="1" w:styleId="IFA">
    <w:name w:val="IFA"/>
    <w:basedOn w:val="DokInfo1"/>
    <w:rsid w:val="00A36BE5"/>
    <w:rPr>
      <w:b/>
      <w:bCs/>
    </w:rPr>
  </w:style>
  <w:style w:type="character" w:customStyle="1" w:styleId="IFAZeichen">
    <w:name w:val="IFA_Zeichen"/>
    <w:rsid w:val="00506192"/>
    <w:rPr>
      <w:rFonts w:ascii="Verdana" w:hAnsi="Verdana"/>
      <w:b/>
      <w:bCs/>
      <w:sz w:val="18"/>
    </w:rPr>
  </w:style>
  <w:style w:type="paragraph" w:customStyle="1" w:styleId="Text1">
    <w:name w:val="Text1"/>
    <w:basedOn w:val="Normal"/>
    <w:rsid w:val="00A36BE5"/>
  </w:style>
  <w:style w:type="paragraph" w:customStyle="1" w:styleId="TabText">
    <w:name w:val="TabText"/>
    <w:basedOn w:val="Normal"/>
    <w:rsid w:val="008777A3"/>
    <w:pPr>
      <w:spacing w:before="60" w:after="60"/>
    </w:pPr>
    <w:rPr>
      <w:sz w:val="20"/>
    </w:rPr>
  </w:style>
  <w:style w:type="paragraph" w:customStyle="1" w:styleId="TabTitel">
    <w:name w:val="TabTitel"/>
    <w:basedOn w:val="TabText"/>
    <w:rsid w:val="008777A3"/>
    <w:rPr>
      <w:b/>
    </w:rPr>
  </w:style>
  <w:style w:type="paragraph" w:customStyle="1" w:styleId="DokData2">
    <w:name w:val="DokData2"/>
    <w:basedOn w:val="DokBez"/>
    <w:rsid w:val="00421E00"/>
    <w:pPr>
      <w:jc w:val="both"/>
    </w:pPr>
    <w:rPr>
      <w:rFonts w:ascii="Arial" w:hAnsi="Arial"/>
      <w:b/>
      <w:sz w:val="28"/>
    </w:rPr>
  </w:style>
  <w:style w:type="paragraph" w:customStyle="1" w:styleId="DokAend">
    <w:name w:val="DokAend"/>
    <w:basedOn w:val="Text1"/>
    <w:next w:val="Text1"/>
    <w:rsid w:val="00857D93"/>
    <w:rPr>
      <w:b/>
      <w:sz w:val="24"/>
    </w:rPr>
  </w:style>
  <w:style w:type="table" w:styleId="TableGrid">
    <w:name w:val="Table Grid"/>
    <w:basedOn w:val="TableNormal"/>
    <w:rsid w:val="00857D93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857D93"/>
    <w:rPr>
      <w:sz w:val="20"/>
    </w:rPr>
  </w:style>
  <w:style w:type="character" w:styleId="FootnoteReference">
    <w:name w:val="footnote reference"/>
    <w:semiHidden/>
    <w:rsid w:val="00857D93"/>
    <w:rPr>
      <w:vertAlign w:val="superscript"/>
    </w:rPr>
  </w:style>
  <w:style w:type="paragraph" w:customStyle="1" w:styleId="DokInfo2">
    <w:name w:val="DokInfo2"/>
    <w:basedOn w:val="DokInfo1"/>
    <w:rsid w:val="003F7A95"/>
    <w:pPr>
      <w:spacing w:before="0" w:after="0"/>
    </w:pPr>
  </w:style>
  <w:style w:type="paragraph" w:styleId="BalloonText">
    <w:name w:val="Balloon Text"/>
    <w:basedOn w:val="Normal"/>
    <w:link w:val="BalloonTextChar"/>
    <w:rsid w:val="004B619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6198"/>
    <w:rPr>
      <w:rFonts w:ascii="Tahoma" w:hAnsi="Tahoma" w:cs="Tahoma"/>
      <w:sz w:val="16"/>
      <w:szCs w:val="16"/>
      <w:lang w:eastAsia="de-DE"/>
    </w:rPr>
  </w:style>
  <w:style w:type="paragraph" w:styleId="ListParagraph">
    <w:name w:val="List Paragraph"/>
    <w:basedOn w:val="Normal"/>
    <w:uiPriority w:val="34"/>
    <w:qFormat/>
    <w:rsid w:val="00B76761"/>
    <w:pPr>
      <w:spacing w:before="160" w:after="160" w:line="280" w:lineRule="exact"/>
      <w:ind w:left="720"/>
      <w:contextualSpacing/>
      <w:jc w:val="both"/>
    </w:pPr>
    <w:rPr>
      <w:szCs w:val="24"/>
      <w:lang w:eastAsia="de-CH"/>
    </w:rPr>
  </w:style>
  <w:style w:type="character" w:styleId="PlaceholderText">
    <w:name w:val="Placeholder Text"/>
    <w:basedOn w:val="DefaultParagraphFont"/>
    <w:uiPriority w:val="99"/>
    <w:semiHidden/>
    <w:rsid w:val="00B928ED"/>
    <w:rPr>
      <w:color w:val="808080"/>
    </w:rPr>
  </w:style>
  <w:style w:type="paragraph" w:styleId="NoSpacing">
    <w:name w:val="No Spacing"/>
    <w:uiPriority w:val="1"/>
    <w:qFormat/>
    <w:rsid w:val="00383D83"/>
    <w:rPr>
      <w:rFonts w:asciiTheme="minorHAnsi" w:hAnsiTheme="minorHAnsi"/>
      <w:sz w:val="22"/>
      <w:lang w:eastAsia="de-DE"/>
    </w:rPr>
  </w:style>
  <w:style w:type="character" w:styleId="Strong">
    <w:name w:val="Strong"/>
    <w:basedOn w:val="DefaultParagraphFont"/>
    <w:qFormat/>
    <w:rsid w:val="00C5402E"/>
    <w:rPr>
      <w:b/>
      <w:bCs/>
    </w:rPr>
  </w:style>
  <w:style w:type="paragraph" w:customStyle="1" w:styleId="Default">
    <w:name w:val="Default"/>
    <w:rsid w:val="00B70E1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A0BF8"/>
    <w:rPr>
      <w:rFonts w:asciiTheme="minorHAnsi" w:hAnsiTheme="minorHAnsi"/>
      <w:sz w:val="16"/>
      <w:lang w:eastAsia="de-DE"/>
    </w:rPr>
  </w:style>
  <w:style w:type="character" w:customStyle="1" w:styleId="hps">
    <w:name w:val="hps"/>
    <w:basedOn w:val="DefaultParagraphFont"/>
    <w:rsid w:val="005C47F1"/>
  </w:style>
  <w:style w:type="character" w:customStyle="1" w:styleId="shorttext">
    <w:name w:val="short_text"/>
    <w:basedOn w:val="DefaultParagraphFont"/>
    <w:rsid w:val="00C1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97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6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30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kyDrive\IFA\Klasse%20HFI9312\Arbeitsauftr&#228;ge\IFA_Aufgabe_Aufgaben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580C1ED74E7458D449E9A328C3D0C" ma:contentTypeVersion="0" ma:contentTypeDescription="Create a new document." ma:contentTypeScope="" ma:versionID="e23d71bff100597f9f3b93b9586d6c1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501A3F-52FE-4C90-B2EF-6AEFEBC3C8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C1B2-CD78-4019-B5FB-33E920A2F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449D63-0863-4C71-92A5-A0060D283C58}"/>
</file>

<file path=docProps/app.xml><?xml version="1.0" encoding="utf-8"?>
<Properties xmlns="http://schemas.openxmlformats.org/officeDocument/2006/extended-properties" xmlns:vt="http://schemas.openxmlformats.org/officeDocument/2006/docPropsVTypes">
  <Template>IFA_Aufgabe_Aufgaben.dot</Template>
  <TotalTime>0</TotalTime>
  <Pages>3</Pages>
  <Words>328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Client- und Serverinstallationen / CSIN</vt:lpstr>
    </vt:vector>
  </TitlesOfParts>
  <Company>ipso Bildung AG</Company>
  <LinksUpToDate>false</LinksUpToDate>
  <CharactersWithSpaces>2397</CharactersWithSpaces>
  <SharedDoc>false</SharedDoc>
  <HLinks>
    <vt:vector size="36" baseType="variant"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_Toc185044266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_Toc185044265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_Toc185044264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_Toc185044263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_Toc185044262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_Toc185044261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Client- und Serverinstallationen / CSIN</dc:title>
  <dc:subject>Arbeitsanweisung aa05</dc:subject>
  <dc:creator>Marco Frei</dc:creator>
  <cp:lastModifiedBy>Pratheep Sinnathurai</cp:lastModifiedBy>
  <cp:revision>131</cp:revision>
  <cp:lastPrinted>2023-06-12T12:59:00Z</cp:lastPrinted>
  <dcterms:created xsi:type="dcterms:W3CDTF">2014-09-08T17:46:00Z</dcterms:created>
  <dcterms:modified xsi:type="dcterms:W3CDTF">2024-02-26T10:09:00Z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Version unter Datei-&gt;Eigenschaften&gt;Anpassen&gt;Version&gt;Wert eingeben</vt:lpwstr>
  </property>
  <property fmtid="{D5CDD505-2E9C-101B-9397-08002B2CF9AE}" pid="3" name="ContentTypeId">
    <vt:lpwstr>0x0101004A5580C1ED74E7458D449E9A328C3D0C</vt:lpwstr>
  </property>
</Properties>
</file>